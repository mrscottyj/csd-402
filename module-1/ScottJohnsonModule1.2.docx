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4977A849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406D01">
        <w:t>1</w:t>
      </w:r>
      <w:r w:rsidR="00D851A1">
        <w:t>.</w:t>
      </w:r>
      <w:r w:rsidR="001C2FC1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509C00B1" w:rsidR="002C79E6" w:rsidRDefault="00182361" w:rsidP="002C79E6">
      <w:pPr>
        <w:pStyle w:val="Subtitle"/>
      </w:pPr>
      <w:r>
        <w:t>CSD</w:t>
      </w:r>
      <w:r w:rsidR="00BE4CB0">
        <w:t>3</w:t>
      </w:r>
      <w:r w:rsidR="00406D01">
        <w:t>8</w:t>
      </w:r>
      <w:r w:rsidR="00BE4CB0">
        <w:t>0</w:t>
      </w:r>
      <w:r w:rsidR="00630EBF">
        <w:t>:</w:t>
      </w:r>
      <w:r w:rsidR="002C79E6">
        <w:t xml:space="preserve"> </w:t>
      </w:r>
      <w:r w:rsidR="001C2FC1">
        <w:t>Java for Programmers</w:t>
      </w:r>
    </w:p>
    <w:p w14:paraId="6649DFC2" w14:textId="671C660E" w:rsidR="002C79E6" w:rsidRDefault="00EC646B" w:rsidP="002C79E6">
      <w:pPr>
        <w:pStyle w:val="Subtitle"/>
      </w:pPr>
      <w:r>
        <w:t xml:space="preserve">Professor </w:t>
      </w:r>
      <w:r w:rsidR="00BE4CB0">
        <w:t>B</w:t>
      </w:r>
      <w:r w:rsidR="001C2FC1">
        <w:t>obba</w:t>
      </w:r>
    </w:p>
    <w:p w14:paraId="143BF588" w14:textId="0142A879" w:rsidR="00AD500B" w:rsidRDefault="00406D01" w:rsidP="00AD500B">
      <w:pPr>
        <w:pStyle w:val="Subtitle"/>
      </w:pPr>
      <w:r>
        <w:t>June</w:t>
      </w:r>
      <w:r w:rsidR="00630EBF">
        <w:t xml:space="preserve"> </w:t>
      </w:r>
      <w:r>
        <w:t>12</w:t>
      </w:r>
      <w:r w:rsidR="008B265C">
        <w:t>th</w:t>
      </w:r>
      <w:r w:rsidR="00630EBF">
        <w:t>, 202</w:t>
      </w:r>
      <w:r>
        <w:t>6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0A4EB95D" w14:textId="77777777" w:rsidR="006540C5" w:rsidRDefault="006540C5" w:rsidP="00DB2B83">
      <w:pPr>
        <w:ind w:firstLine="0"/>
      </w:pPr>
    </w:p>
    <w:p w14:paraId="2700E101" w14:textId="4CA9AD99" w:rsidR="006540C5" w:rsidRDefault="001C2FC1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2475A5F8" wp14:editId="3EBC6AEF">
            <wp:extent cx="5943600" cy="4605655"/>
            <wp:effectExtent l="0" t="0" r="0" b="4445"/>
            <wp:docPr id="78617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73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B545" w14:textId="6C06E0F8" w:rsidR="001C2FC1" w:rsidRDefault="001C2FC1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5EF16E59" wp14:editId="22CC77F1">
            <wp:extent cx="5943600" cy="3788410"/>
            <wp:effectExtent l="0" t="0" r="0" b="2540"/>
            <wp:docPr id="105261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11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BBD3" w14:textId="77777777" w:rsidR="001C2FC1" w:rsidRPr="00DB2B83" w:rsidRDefault="001C2FC1" w:rsidP="00DB2B83">
      <w:pPr>
        <w:ind w:firstLine="0"/>
        <w:rPr>
          <w:rFonts w:eastAsia="Calibri" w:cs="Calibri"/>
          <w:szCs w:val="22"/>
        </w:rPr>
      </w:pPr>
    </w:p>
    <w:sectPr w:rsidR="001C2FC1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74760" w14:textId="77777777" w:rsidR="00F845EE" w:rsidRDefault="00F845EE">
      <w:pPr>
        <w:spacing w:line="240" w:lineRule="auto"/>
      </w:pPr>
      <w:r>
        <w:separator/>
      </w:r>
    </w:p>
    <w:p w14:paraId="5D89F548" w14:textId="77777777" w:rsidR="00F845EE" w:rsidRDefault="00F845EE"/>
  </w:endnote>
  <w:endnote w:type="continuationSeparator" w:id="0">
    <w:p w14:paraId="0BC5F575" w14:textId="77777777" w:rsidR="00F845EE" w:rsidRDefault="00F845EE">
      <w:pPr>
        <w:spacing w:line="240" w:lineRule="auto"/>
      </w:pPr>
      <w:r>
        <w:continuationSeparator/>
      </w:r>
    </w:p>
    <w:p w14:paraId="4466484B" w14:textId="77777777" w:rsidR="00F845EE" w:rsidRDefault="00F845EE"/>
  </w:endnote>
  <w:endnote w:type="continuationNotice" w:id="1">
    <w:p w14:paraId="76ED326F" w14:textId="77777777" w:rsidR="00F845EE" w:rsidRDefault="00F845E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E9864" w14:textId="77777777" w:rsidR="00F845EE" w:rsidRDefault="00F845EE">
      <w:pPr>
        <w:spacing w:line="240" w:lineRule="auto"/>
      </w:pPr>
      <w:r>
        <w:separator/>
      </w:r>
    </w:p>
    <w:p w14:paraId="66691EA6" w14:textId="77777777" w:rsidR="00F845EE" w:rsidRDefault="00F845EE"/>
  </w:footnote>
  <w:footnote w:type="continuationSeparator" w:id="0">
    <w:p w14:paraId="7B614B73" w14:textId="77777777" w:rsidR="00F845EE" w:rsidRDefault="00F845EE">
      <w:pPr>
        <w:spacing w:line="240" w:lineRule="auto"/>
      </w:pPr>
      <w:r>
        <w:continuationSeparator/>
      </w:r>
    </w:p>
    <w:p w14:paraId="5E9870F0" w14:textId="77777777" w:rsidR="00F845EE" w:rsidRDefault="00F845EE"/>
  </w:footnote>
  <w:footnote w:type="continuationNotice" w:id="1">
    <w:p w14:paraId="1DC4DD79" w14:textId="77777777" w:rsidR="00F845EE" w:rsidRDefault="00F845EE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1C2FC1"/>
    <w:rsid w:val="002057EB"/>
    <w:rsid w:val="002337C6"/>
    <w:rsid w:val="002409F0"/>
    <w:rsid w:val="00246562"/>
    <w:rsid w:val="00247D4F"/>
    <w:rsid w:val="0025123B"/>
    <w:rsid w:val="0028014A"/>
    <w:rsid w:val="002906C5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804CC"/>
    <w:rsid w:val="00386904"/>
    <w:rsid w:val="003C38ED"/>
    <w:rsid w:val="003C5D52"/>
    <w:rsid w:val="00406D01"/>
    <w:rsid w:val="0045181C"/>
    <w:rsid w:val="00466597"/>
    <w:rsid w:val="0049417C"/>
    <w:rsid w:val="0050737A"/>
    <w:rsid w:val="005076F0"/>
    <w:rsid w:val="005238EA"/>
    <w:rsid w:val="00562889"/>
    <w:rsid w:val="005A1681"/>
    <w:rsid w:val="005B537D"/>
    <w:rsid w:val="005C199E"/>
    <w:rsid w:val="0060127C"/>
    <w:rsid w:val="0060548B"/>
    <w:rsid w:val="0061471C"/>
    <w:rsid w:val="00630EBF"/>
    <w:rsid w:val="00643688"/>
    <w:rsid w:val="006540C5"/>
    <w:rsid w:val="00664C1A"/>
    <w:rsid w:val="0068410C"/>
    <w:rsid w:val="00685346"/>
    <w:rsid w:val="006B38E4"/>
    <w:rsid w:val="006C399E"/>
    <w:rsid w:val="0070322E"/>
    <w:rsid w:val="00760633"/>
    <w:rsid w:val="00782E45"/>
    <w:rsid w:val="007B6E8C"/>
    <w:rsid w:val="007E2CF6"/>
    <w:rsid w:val="007F0973"/>
    <w:rsid w:val="00802318"/>
    <w:rsid w:val="00844EC1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404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50F8"/>
    <w:rsid w:val="00AD500B"/>
    <w:rsid w:val="00AE0911"/>
    <w:rsid w:val="00AE5A32"/>
    <w:rsid w:val="00AE6EFA"/>
    <w:rsid w:val="00AF7C37"/>
    <w:rsid w:val="00B162C7"/>
    <w:rsid w:val="00B42FD6"/>
    <w:rsid w:val="00B459AA"/>
    <w:rsid w:val="00B55585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B2B83"/>
    <w:rsid w:val="00DC0E48"/>
    <w:rsid w:val="00DD7A79"/>
    <w:rsid w:val="00E1704D"/>
    <w:rsid w:val="00E24C44"/>
    <w:rsid w:val="00E31F35"/>
    <w:rsid w:val="00E33482"/>
    <w:rsid w:val="00E41175"/>
    <w:rsid w:val="00E51C40"/>
    <w:rsid w:val="00E67454"/>
    <w:rsid w:val="00E733DD"/>
    <w:rsid w:val="00E96400"/>
    <w:rsid w:val="00EB7CFC"/>
    <w:rsid w:val="00EC289F"/>
    <w:rsid w:val="00EC646B"/>
    <w:rsid w:val="00EF55C5"/>
    <w:rsid w:val="00F0070F"/>
    <w:rsid w:val="00F06D72"/>
    <w:rsid w:val="00F6242A"/>
    <w:rsid w:val="00F720BB"/>
    <w:rsid w:val="00F845EE"/>
    <w:rsid w:val="00FA0459"/>
    <w:rsid w:val="00FB0520"/>
    <w:rsid w:val="00FD0666"/>
    <w:rsid w:val="00FD3CF9"/>
    <w:rsid w:val="00FE14A6"/>
    <w:rsid w:val="00FE623A"/>
    <w:rsid w:val="00FF008C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1404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Scott Johnson</cp:lastModifiedBy>
  <cp:revision>9</cp:revision>
  <dcterms:created xsi:type="dcterms:W3CDTF">2026-03-22T23:10:00Z</dcterms:created>
  <dcterms:modified xsi:type="dcterms:W3CDTF">2026-06-15T04:40:00Z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